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0"/>
      </w:tblGrid>
      <w:tr w:rsidR="00E56140" w14:paraId="799B7D22" w14:textId="77777777">
        <w:tblPrEx>
          <w:tblCellMar>
            <w:top w:w="0" w:type="dxa"/>
            <w:bottom w:w="0" w:type="dxa"/>
          </w:tblCellMar>
        </w:tblPrEx>
        <w:tc>
          <w:tcPr>
            <w:tcW w:w="9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E4681" w14:textId="77777777" w:rsidR="00E56140" w:rsidRDefault="00000000">
            <w:pPr>
              <w:pStyle w:val="Standard"/>
              <w:autoSpaceDE w:val="0"/>
              <w:jc w:val="center"/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  <w:t>TEST REPORT FOR ODDD SYSTEM</w:t>
            </w:r>
          </w:p>
          <w:p w14:paraId="631387B8" w14:textId="77777777" w:rsidR="00E56140" w:rsidRDefault="00E5614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7F4A9B45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t>Job No.: {{job_no}}</w:t>
            </w:r>
          </w:p>
          <w:p w14:paraId="6C33A8D0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t>Customer: {{customer}}</w:t>
            </w:r>
          </w:p>
          <w:p w14:paraId="14E0326B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hint="eastAsia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System: </w:t>
            </w:r>
            <w:r>
              <w:rPr>
                <w:rFonts w:ascii="Times New Roman" w:eastAsia="LiberationSerif-Bold" w:hAnsi="Times New Roman" w:cs="LiberationSerif-Bold"/>
                <w:sz w:val="22"/>
                <w:szCs w:val="22"/>
              </w:rPr>
              <w:t>Obstacle Detection Derailment Detection System</w:t>
            </w:r>
          </w:p>
          <w:tbl>
            <w:tblPr>
              <w:tblW w:w="1000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45"/>
              <w:gridCol w:w="3165"/>
              <w:gridCol w:w="2505"/>
              <w:gridCol w:w="2494"/>
            </w:tblGrid>
            <w:tr w:rsidR="00E56140" w14:paraId="747424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FAFA46" w14:textId="3DC05EF5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Indicator</w:t>
                  </w:r>
                  <w:r w:rsidR="00F63380"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 xml:space="preserve"> / Controller</w:t>
                  </w:r>
                </w:p>
              </w:tc>
              <w:tc>
                <w:tcPr>
                  <w:tcW w:w="499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260539A" w14:textId="294AAA2C" w:rsidR="00E56140" w:rsidRDefault="00D40D71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Aluminum</w:t>
                  </w:r>
                  <w:r w:rsidR="00000000"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 xml:space="preserve"> Beam Assembly</w:t>
                  </w:r>
                </w:p>
              </w:tc>
            </w:tr>
            <w:tr w:rsidR="00E56140" w14:paraId="14515E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AF995A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{{ind_model}}</w:t>
                  </w:r>
                </w:p>
              </w:tc>
              <w:tc>
                <w:tcPr>
                  <w:tcW w:w="2505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3D56047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2494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{{alum_serial}}</w:t>
                  </w:r>
                </w:p>
              </w:tc>
            </w:tr>
            <w:tr w:rsidR="00E56140" w14:paraId="091103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AF9AE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{{ind_serial}}</w:t>
                  </w:r>
                </w:p>
              </w:tc>
              <w:tc>
                <w:tcPr>
                  <w:tcW w:w="2505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089290E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2494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F8BA54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</w:tr>
            <w:tr w:rsidR="00E56140" w14:paraId="0AF39B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CCDAC24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{{ind_batch}}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450A38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{{alum_batch}}</w:t>
                  </w:r>
                </w:p>
              </w:tc>
            </w:tr>
            <w:tr w:rsidR="00E56140" w14:paraId="07F444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98866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{{ind_alstom}}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053E8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{{alum_alstom}}</w:t>
                  </w:r>
                </w:p>
              </w:tc>
            </w:tr>
            <w:tr w:rsidR="00E56140" w14:paraId="5BABCB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9" w:type="dxa"/>
                  <w:gridSpan w:val="4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N/A</w:t>
                  </w:r>
                </w:p>
              </w:tc>
            </w:tr>
            <w:tr w:rsidR="00E56140" w14:paraId="02134C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N/A</w:t>
                  </w:r>
                </w:p>
              </w:tc>
              <w:tc>
                <w:tcPr>
                  <w:tcW w:w="499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N/A</w:t>
                  </w:r>
                </w:p>
              </w:tc>
            </w:tr>
            <w:tr w:rsidR="00E56140" w14:paraId="712817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6E74CE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{{ddlh_model}}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4B664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{{ddrh_model}}</w:t>
                  </w:r>
                </w:p>
              </w:tc>
            </w:tr>
            <w:tr w:rsidR="00E56140" w14:paraId="2CFAFE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A2A2089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{{ddlh_serial}}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867B9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{{ddrh_serial}}</w:t>
                  </w:r>
                </w:p>
              </w:tc>
            </w:tr>
            <w:tr w:rsidR="00E56140" w14:paraId="381E82F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FD8AC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{{ddlh_batch}}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09EF5B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{{ddrh_batch}}</w:t>
                  </w:r>
                </w:p>
              </w:tc>
            </w:tr>
            <w:tr w:rsidR="00E56140" w14:paraId="1D5B13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592965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{{ddlh_alstom}}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2F531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{{ddrh_alstom}}</w:t>
                  </w:r>
                </w:p>
              </w:tc>
            </w:tr>
          </w:tbl>
          <w:p w14:paraId="4A03298F" w14:textId="77777777" w:rsidR="00E56140" w:rsidRDefault="00E5614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765E2B10" w14:textId="7BF5A562" w:rsidR="00E56140" w:rsidRDefault="0000000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The </w:t>
            </w:r>
            <w:r w:rsidR="00A67598"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indicator</w:t>
            </w: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 was calibrated and checked for its functionality. The observations are as follows:</w:t>
            </w:r>
          </w:p>
          <w:p w14:paraId="15A6F608" w14:textId="77777777" w:rsidR="00E56140" w:rsidRDefault="00E5614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</w:pPr>
          </w:p>
          <w:p w14:paraId="41395611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ODD (ODL + ODR) TRIP CHECK AND REPEATABILITY CHECK:</w:t>
            </w:r>
          </w:p>
          <w:p w14:paraId="4FA796C0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97"/>
              <w:gridCol w:w="1559"/>
              <w:gridCol w:w="2268"/>
              <w:gridCol w:w="2268"/>
              <w:gridCol w:w="2268"/>
            </w:tblGrid>
            <w:tr w:rsidR="00E56140" w14:paraId="28057A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B4F3603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8D8115E" w14:textId="77777777" w:rsidR="00E56140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1F1BC9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6879E9A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E56140" w14:paraId="60ADEB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363109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B042220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89E0935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D3F917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Center Position</w:t>
                  </w: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07C218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E56140" w14:paraId="1AED8F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B281DD3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{{odd_load_1}}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{{odd_left_1}}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{{odd_center_1}}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{{odd_right_1}}</w:t>
                  </w:r>
                </w:p>
              </w:tc>
            </w:tr>
            <w:tr w:rsidR="00E56140" w14:paraId="0FB9E0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AA3A72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{{odd_load_2}}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{{odd_left_2}}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{{odd_center_2}}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{{odd_right_2}}</w:t>
                  </w:r>
                </w:p>
              </w:tc>
            </w:tr>
            <w:tr w:rsidR="00E56140" w14:paraId="3F8944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ED452E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{{odd_load_3}}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{{odd_left_3}}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{{odd_center_3}}</w:t>
                  </w: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{{odd_right_3}}</w:t>
                  </w:r>
                </w:p>
              </w:tc>
            </w:tr>
          </w:tbl>
          <w:p w14:paraId="101EB85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0592A57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65E39BF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67E3B16A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DDD (DDL + DDR) TRIP CHECK AND REPEATABILITY CHECK:</w:t>
            </w:r>
          </w:p>
          <w:p w14:paraId="251A296B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97"/>
              <w:gridCol w:w="1559"/>
              <w:gridCol w:w="3402"/>
              <w:gridCol w:w="3402"/>
            </w:tblGrid>
            <w:tr w:rsidR="00E56140" w14:paraId="42103E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B3B5A6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44CA1F5" w14:textId="77777777" w:rsidR="00E56140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EE0932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28E3B129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E56140" w14:paraId="4BF116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430D440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4B5B2A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F531C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8358C3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E56140" w14:paraId="38BE19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0811CD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{{ddd_load_1}}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{{ddd_left_1}}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{{ddd_right_1}}</w:t>
                  </w:r>
                </w:p>
              </w:tc>
            </w:tr>
            <w:tr w:rsidR="00E56140" w14:paraId="79BD22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ED364D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{{ddd_load_2}}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{{ddd_left_2}}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{{ddd_right_2}}</w:t>
                  </w:r>
                </w:p>
              </w:tc>
            </w:tr>
            <w:tr w:rsidR="00E56140" w14:paraId="3B7F19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D70607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{{ddd_load_3}}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{{ddd_left_3}}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{{ddd_right_3}}</w:t>
                  </w:r>
                </w:p>
              </w:tc>
            </w:tr>
          </w:tbl>
          <w:p w14:paraId="15F758E1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4D1979E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566FF7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3B6362E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ED7111C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4BB8586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7A2463B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112972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213DC98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5A69EEE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2CFEF51A" w14:textId="7E94D70D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 xml:space="preserve">Functionality Check </w:t>
            </w:r>
            <w:r w:rsidR="00836346"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(Y</w:t>
            </w: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 xml:space="preserve"> / N):</w:t>
            </w:r>
          </w:p>
          <w:p w14:paraId="4C0DB079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</w:p>
          <w:p w14:paraId="4437FD7B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ODDD Trip Output: {{odd_trip_output}}</w:t>
            </w:r>
          </w:p>
          <w:p w14:paraId="33042443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DDD Trip Output: {{ddd_trip_output}}</w:t>
            </w:r>
          </w:p>
          <w:p w14:paraId="40EFEA3E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Load Cell Failure Detection Card: {{lc_card}}</w:t>
            </w:r>
          </w:p>
          <w:p w14:paraId="4EFA2670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Power Supply Failure Detection Card: {{ps_card}}</w:t>
            </w:r>
          </w:p>
          <w:p w14:paraId="6DA16F53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538BEC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CFBF3C5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8C3A2BB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t>Remarks (if any): {{remarks}}</w:t>
            </w:r>
          </w:p>
          <w:p w14:paraId="0446DBC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D6AB7F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220419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A80326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31AE52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9D5B81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7037F81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C3F571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64FD2EC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FF75F54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01102B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17A2013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D1599E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0BE4DF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1FC10FA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C81A812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519A74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6433EE3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746AB7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D2DCFC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187BD75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F7C20F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80ABB44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EBEF75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F24BEE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FBD1B2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4C89D7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F4C907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74F7A66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F17925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tbl>
            <w:tblPr>
              <w:tblW w:w="990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24"/>
              <w:gridCol w:w="1266"/>
              <w:gridCol w:w="5310"/>
            </w:tblGrid>
            <w:tr w:rsidR="00E56140" w14:paraId="3D8E0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55F40B" w14:textId="77777777" w:rsidR="00E56140" w:rsidRDefault="0000000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Tested by:</w:t>
                  </w:r>
                </w:p>
                <w:p w14:paraId="2A7FF4B5" w14:textId="77777777" w:rsidR="00E56140" w:rsidRDefault="00E5614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266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{{date}}</w:t>
                  </w:r>
                </w:p>
              </w:tc>
              <w:tc>
                <w:tcPr>
                  <w:tcW w:w="5310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Approved by: {{approved_by}}                                            (HOD-PDN)</w:t>
                  </w:r>
                </w:p>
              </w:tc>
            </w:tr>
            <w:tr w:rsidR="00E56140" w14:paraId="24FE4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EB7F50" w14:textId="77777777" w:rsidR="00E56140" w:rsidRDefault="0000000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Date        :</w:t>
                  </w:r>
                </w:p>
              </w:tc>
              <w:tc>
                <w:tcPr>
                  <w:tcW w:w="1266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E7FE5F9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5310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BA646FE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</w:tr>
          </w:tbl>
          <w:p w14:paraId="4A033F2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</w:tc>
      </w:tr>
    </w:tbl>
    <w:p w14:paraId="5D1C6EBF" w14:textId="77777777" w:rsidR="00E56140" w:rsidRDefault="00E56140">
      <w:pPr>
        <w:pStyle w:val="Standard"/>
        <w:autoSpaceDE w:val="0"/>
        <w:jc w:val="center"/>
        <w:rPr>
          <w:rFonts w:ascii="LiberationSerif" w:eastAsia="LiberationSerif" w:hAnsi="LiberationSerif" w:cs="LiberationSerif"/>
          <w:b/>
          <w:bCs/>
          <w:sz w:val="22"/>
          <w:szCs w:val="22"/>
        </w:rPr>
      </w:pPr>
    </w:p>
    <w:sectPr w:rsidR="00E56140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6DC9" w14:textId="77777777" w:rsidR="00E72BC8" w:rsidRDefault="00E72BC8">
      <w:pPr>
        <w:rPr>
          <w:rFonts w:hint="eastAsia"/>
        </w:rPr>
      </w:pPr>
      <w:r>
        <w:separator/>
      </w:r>
    </w:p>
  </w:endnote>
  <w:endnote w:type="continuationSeparator" w:id="0">
    <w:p w14:paraId="57675FD5" w14:textId="77777777" w:rsidR="00E72BC8" w:rsidRDefault="00E72B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Serif-Bold">
    <w:charset w:val="00"/>
    <w:family w:val="roman"/>
    <w:pitch w:val="default"/>
  </w:font>
  <w:font w:name="LiberationSerif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5F38A" w14:textId="77777777" w:rsidR="00000000" w:rsidRDefault="00000000">
    <w:pPr>
      <w:pStyle w:val="Footer"/>
      <w:rPr>
        <w:rFonts w:hint="eastAsia"/>
      </w:rPr>
    </w:pP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Form No.: R/PP-05/18-A  Rev 01 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rFonts w:hint="eastAsia"/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 xml:space="preserve"> of 2</w:t>
    </w:r>
  </w:p>
  <w:p w14:paraId="659CBC3D" w14:textId="77777777" w:rsidR="00000000" w:rsidRDefault="00000000">
    <w:pPr>
      <w:pStyle w:val="Footer"/>
      <w:rPr>
        <w:rFonts w:hint="eastAsia"/>
        <w:b/>
        <w:bCs/>
      </w:rPr>
    </w:pPr>
  </w:p>
  <w:p w14:paraId="48EE5876" w14:textId="77777777" w:rsidR="00000000" w:rsidRDefault="00000000">
    <w:pPr>
      <w:pStyle w:val="Footer"/>
      <w:rPr>
        <w:rFonts w:hint="eastAs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8C77D" w14:textId="77777777" w:rsidR="00E72BC8" w:rsidRDefault="00E72BC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E6B0202" w14:textId="77777777" w:rsidR="00E72BC8" w:rsidRDefault="00E72B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D08F7"/>
    <w:multiLevelType w:val="multilevel"/>
    <w:tmpl w:val="2DEAC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02501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56140"/>
    <w:rsid w:val="00074559"/>
    <w:rsid w:val="006F1349"/>
    <w:rsid w:val="00836346"/>
    <w:rsid w:val="00A341DB"/>
    <w:rsid w:val="00A67598"/>
    <w:rsid w:val="00D40D71"/>
    <w:rsid w:val="00E56140"/>
    <w:rsid w:val="00E72BC8"/>
    <w:rsid w:val="00F6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D6A8"/>
  <w15:docId w15:val="{08AD7D83-6C69-4D4E-9F19-42EDEB46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Endnote">
    <w:name w:val="Endnote"/>
    <w:basedOn w:val="Standard"/>
    <w:pPr>
      <w:suppressLineNumbers/>
      <w:ind w:left="339" w:hanging="339"/>
    </w:pPr>
    <w:rPr>
      <w:sz w:val="20"/>
      <w:szCs w:val="20"/>
    </w:r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PRDN-03</dc:creator>
  <cp:lastModifiedBy>ipapdndsk@gmail.com</cp:lastModifiedBy>
  <cp:revision>6</cp:revision>
  <cp:lastPrinted>2021-12-17T12:47:00Z</cp:lastPrinted>
  <dcterms:created xsi:type="dcterms:W3CDTF">2025-01-08T10:04:00Z</dcterms:created>
  <dcterms:modified xsi:type="dcterms:W3CDTF">2025-01-08T10:05:00Z</dcterms:modified>
</cp:coreProperties>
</file>