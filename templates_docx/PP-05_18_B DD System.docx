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0"/>
      </w:tblGrid>
      <w:tr w:rsidR="004A3D5A" w14:paraId="04EF503D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ACE0C" w14:textId="77777777" w:rsidR="004A3D5A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DDD SYSTEM</w:t>
            </w:r>
          </w:p>
          <w:p w14:paraId="460F8723" w14:textId="77777777" w:rsidR="004A3D5A" w:rsidRDefault="004A3D5A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5CC02F64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Job No.: {{job_no}}</w:t>
            </w:r>
          </w:p>
          <w:p w14:paraId="53E6FBD3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t>Customer: {{customer}}</w:t>
            </w:r>
          </w:p>
          <w:p w14:paraId="5F57A817" w14:textId="77777777" w:rsidR="004A3D5A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45"/>
              <w:gridCol w:w="3165"/>
              <w:gridCol w:w="2505"/>
              <w:gridCol w:w="2494"/>
            </w:tblGrid>
            <w:tr w:rsidR="004A3D5A" w14:paraId="3CFA72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D85D69" w14:textId="33B6460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Indicator</w:t>
                  </w:r>
                  <w:r w:rsidR="00874692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8463EE" w14:textId="70A4D77F" w:rsidR="004A3D5A" w:rsidRDefault="00F135FF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 xml:space="preserve"> Beam Assembly</w:t>
                  </w:r>
                </w:p>
              </w:tc>
            </w:tr>
            <w:tr w:rsidR="004A3D5A" w14:paraId="75BF6C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0E798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{{ind_model}}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894C4E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{{alum_serial}}</w:t>
                  </w:r>
                </w:p>
              </w:tc>
            </w:tr>
            <w:tr w:rsidR="004A3D5A" w14:paraId="77E9FF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C4B139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{{ind_serial}}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537D1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F24FBD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  <w:tr w:rsidR="004A3D5A" w14:paraId="024B18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0CAB2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F120C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{{alum_batch}}</w:t>
                  </w:r>
                </w:p>
              </w:tc>
            </w:tr>
            <w:tr w:rsidR="004A3D5A" w14:paraId="66C913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0889E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{{ind_alstom}}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385C0F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{{alum_alstom}}</w:t>
                  </w:r>
                </w:p>
              </w:tc>
            </w:tr>
            <w:tr w:rsidR="004A3D5A" w14:paraId="2CC2CB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F8257B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Load Cell</w:t>
                  </w:r>
                </w:p>
              </w:tc>
            </w:tr>
            <w:tr w:rsidR="004A3D5A" w14:paraId="33B29D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173B8A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DDLH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53E63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DDRH</w:t>
                  </w:r>
                </w:p>
              </w:tc>
            </w:tr>
            <w:tr w:rsidR="004A3D5A" w14:paraId="03E833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641A3D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{{ddlh_model}}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22AC54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{{ddrh_model}}</w:t>
                  </w:r>
                </w:p>
              </w:tc>
            </w:tr>
            <w:tr w:rsidR="004A3D5A" w14:paraId="500D95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E196218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{{ddlh_serial}}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70B3A5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{{ddrh_serial}}</w:t>
                  </w:r>
                </w:p>
              </w:tc>
            </w:tr>
            <w:tr w:rsidR="004A3D5A" w14:paraId="0868D9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3DD58E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{{ddlh_batch}}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F660B0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{{ddrh_batch}}</w:t>
                  </w:r>
                </w:p>
              </w:tc>
            </w:tr>
            <w:tr w:rsidR="004A3D5A" w14:paraId="1BBAF6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5B203C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{{ddlh_alstom}}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BFC7A6" w14:textId="77777777" w:rsidR="004A3D5A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1"/>
                      <w:szCs w:val="21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: {{ddrh_alstom}}</w:t>
                  </w:r>
                </w:p>
              </w:tc>
            </w:tr>
          </w:tbl>
          <w:p w14:paraId="6E8598B0" w14:textId="77777777" w:rsidR="004A3D5A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  <w:t>The Indicator was calibrated and checked for its functionality. The observations are as follows:</w:t>
            </w:r>
          </w:p>
          <w:p w14:paraId="163F94E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040D450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DD1 (DD1L + DD1R) TRIP CHECK AND REPEATABILITY CHECK:</w:t>
            </w:r>
          </w:p>
          <w:p w14:paraId="721DCBD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790B72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21DB9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F1D34C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43E14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002726E3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312B3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73E6155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F28CE79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B85D49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38ABF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602E04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DD4C3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{{dd1_load_1}}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{{dd1_left_1}}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{{dd1_right_1}}</w:t>
                  </w:r>
                </w:p>
              </w:tc>
            </w:tr>
            <w:tr w:rsidR="004A3D5A" w14:paraId="4C9A7C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5D9221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{{dd1_load_2}}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{{dd1_left_2}}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{{dd1_right_2}}</w:t>
                  </w:r>
                </w:p>
              </w:tc>
            </w:tr>
            <w:tr w:rsidR="004A3D5A" w14:paraId="22FBE4E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AED85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{{dd1_load_3}}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{{dd1_left_3}}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{{dd1_right_3}}</w:t>
                  </w:r>
                </w:p>
              </w:tc>
            </w:tr>
          </w:tbl>
          <w:p w14:paraId="3489E73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16"/>
                <w:szCs w:val="16"/>
              </w:rPr>
            </w:pPr>
          </w:p>
          <w:p w14:paraId="2978B6C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7098D53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DD2 (DD2L + DD2R) TRIP CHECK AND REPEATABILITY CHECK:</w:t>
            </w:r>
          </w:p>
          <w:p w14:paraId="647F5B2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97"/>
              <w:gridCol w:w="1559"/>
              <w:gridCol w:w="3402"/>
              <w:gridCol w:w="3402"/>
            </w:tblGrid>
            <w:tr w:rsidR="004A3D5A" w14:paraId="1DBBB8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D7E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D5DE78" w14:textId="77777777" w:rsidR="004A3D5A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C48EB0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2A2E1C2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4A3D5A" w14:paraId="48C86A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8EC0C0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855D0B" w14:textId="77777777" w:rsidR="004A3D5A" w:rsidRDefault="004A3D5A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4F39EC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6E0526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4A3D5A" w14:paraId="22BBC5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BB07F6E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{{dd2_load_1}}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{{dd2_left_1}}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{{dd2_right_1}}</w:t>
                  </w:r>
                </w:p>
              </w:tc>
            </w:tr>
            <w:tr w:rsidR="004A3D5A" w14:paraId="7E3BED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88B813F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{{dd2_load_2}}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{{dd2_left_2}}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{{dd2_right_2}}</w:t>
                  </w:r>
                </w:p>
              </w:tc>
            </w:tr>
            <w:tr w:rsidR="004A3D5A" w14:paraId="31CBC4E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194C87" w14:textId="77777777" w:rsidR="004A3D5A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{{dd2_load_3}}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{{dd2_left_3}}</w:t>
                  </w: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>
                  <w:r>
                    <w:t>{{dd2_right_3}}</w:t>
                  </w:r>
                </w:p>
              </w:tc>
            </w:tr>
          </w:tbl>
          <w:p w14:paraId="714CD60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BBCF3F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AE8F2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259F63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EC6117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F99AED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05D5646C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667A2F7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87AE25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1D49C061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166197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34EC987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73A2E99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p w14:paraId="4BE77109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Functionality Check ( Y / N):</w:t>
            </w:r>
          </w:p>
          <w:p w14:paraId="08E84ECC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DD1 Trip Output: {{dd1_trip_output}}</w:t>
            </w:r>
          </w:p>
          <w:p w14:paraId="5323AA7F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DD2 Trip Output: {{dd2_trip_output}}</w:t>
            </w:r>
          </w:p>
          <w:p w14:paraId="1A50A16E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Loadcell Failure Detection Error: {{lc_error}}</w:t>
            </w:r>
          </w:p>
          <w:p w14:paraId="224DC3E4" w14:textId="77777777" w:rsidR="004A3D5A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t>Power Supply Failure Detection Error: {{ps_error}}</w:t>
            </w:r>
          </w:p>
          <w:p w14:paraId="1C60CD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8C7189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0729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2C678A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30EA66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412CF86" w14:textId="77777777" w:rsidR="004A3D5A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t>Remarks (if any): {{remarks}}</w:t>
            </w:r>
          </w:p>
          <w:p w14:paraId="10B04F8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6E7ADA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0FDE80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7BB919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CD0C0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253F935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A8C3FC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1782AE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A12F02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93FB4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F1AF85B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8B68BAE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E197D2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262E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1F94B2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3C4EE2A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4F17064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2D716979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2E802D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9C13783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47B74E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F41AE3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75C5796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33D037B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55F56D1F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436826B6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0DA1F5E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96353F8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2991BA7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16C67EE2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24"/>
              <w:gridCol w:w="1266"/>
              <w:gridCol w:w="5310"/>
            </w:tblGrid>
            <w:tr w:rsidR="004A3D5A" w14:paraId="1D4C4A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FE53D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52E2E0E7" w14:textId="77777777" w:rsidR="004A3D5A" w:rsidRDefault="004A3D5A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{{date}}</w:t>
                  </w: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>
                  <w:r>
                    <w:t>Approved by: {{approved_by}}                                            (HOD-PDN)</w:t>
                  </w:r>
                </w:p>
              </w:tc>
            </w:tr>
            <w:tr w:rsidR="004A3D5A" w14:paraId="7B33D6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C2A7B4" w14:textId="77777777" w:rsidR="004A3D5A" w:rsidRDefault="00000000">
                  <w:pPr>
                    <w:pStyle w:val="Standard"/>
                    <w:autoSpaceDE w:val="0"/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A84DFA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C44264" w14:textId="77777777" w:rsidR="004A3D5A" w:rsidRDefault="004A3D5A">
                  <w:pPr>
                    <w:rPr>
                      <w:rFonts w:hint="eastAsia"/>
                    </w:rPr>
                  </w:pPr>
                </w:p>
              </w:tc>
            </w:tr>
          </w:tbl>
          <w:p w14:paraId="0EBD082D" w14:textId="77777777" w:rsidR="004A3D5A" w:rsidRDefault="004A3D5A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</w:tc>
      </w:tr>
    </w:tbl>
    <w:p w14:paraId="6BE5D5E0" w14:textId="77777777" w:rsidR="004A3D5A" w:rsidRDefault="004A3D5A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4A3D5A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4025" w14:textId="77777777" w:rsidR="000514ED" w:rsidRDefault="000514ED">
      <w:pPr>
        <w:rPr>
          <w:rFonts w:hint="eastAsia"/>
        </w:rPr>
      </w:pPr>
      <w:r>
        <w:separator/>
      </w:r>
    </w:p>
  </w:endnote>
  <w:endnote w:type="continuationSeparator" w:id="0">
    <w:p w14:paraId="53F17011" w14:textId="77777777" w:rsidR="000514ED" w:rsidRDefault="000514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31F4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                       </w:t>
    </w:r>
    <w:r>
      <w:rPr>
        <w:b/>
        <w:bCs/>
      </w:rPr>
      <w:tab/>
      <w:t xml:space="preserve">                                                             Form No.: R/PP-05/18-B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0DDB6125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97E9" w14:textId="77777777" w:rsidR="000514ED" w:rsidRDefault="000514E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FE42BD" w14:textId="77777777" w:rsidR="000514ED" w:rsidRDefault="000514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537B"/>
    <w:multiLevelType w:val="multilevel"/>
    <w:tmpl w:val="B6821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4245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A3D5A"/>
    <w:rsid w:val="000514ED"/>
    <w:rsid w:val="0009758E"/>
    <w:rsid w:val="002B030F"/>
    <w:rsid w:val="004A3D5A"/>
    <w:rsid w:val="00874692"/>
    <w:rsid w:val="00F1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87B"/>
  <w15:docId w15:val="{A2CEB280-316B-49EC-A028-3EC9901A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4</cp:revision>
  <cp:lastPrinted>2021-12-30T15:29:00Z</cp:lastPrinted>
  <dcterms:created xsi:type="dcterms:W3CDTF">2025-01-08T10:05:00Z</dcterms:created>
  <dcterms:modified xsi:type="dcterms:W3CDTF">2025-01-08T10:05:00Z</dcterms:modified>
</cp:coreProperties>
</file>