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9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90"/>
      </w:tblGrid>
      <w:tr w:rsidR="004A3D5A" w14:paraId="04EF503D" w14:textId="77777777">
        <w:tblPrEx>
          <w:tblCellMar>
            <w:top w:w="0" w:type="dxa"/>
            <w:bottom w:w="0" w:type="dxa"/>
          </w:tblCellMar>
        </w:tblPrEx>
        <w:tc>
          <w:tcPr>
            <w:tcW w:w="99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8ACE0C" w14:textId="77777777" w:rsidR="004A3D5A" w:rsidRDefault="00000000">
            <w:pPr>
              <w:pStyle w:val="Standard"/>
              <w:autoSpaceDE w:val="0"/>
              <w:jc w:val="center"/>
              <w:rPr>
                <w:rFonts w:ascii="Times New Roman" w:eastAsia="LiberationSerif-Bold" w:hAnsi="Times New Roman" w:cs="LiberationSerif-Bold"/>
                <w:b/>
                <w:bCs/>
                <w:sz w:val="28"/>
                <w:szCs w:val="28"/>
              </w:rPr>
            </w:pPr>
            <w:r>
              <w:rPr>
                <w:rFonts w:ascii="Times New Roman" w:eastAsia="LiberationSerif-Bold" w:hAnsi="Times New Roman" w:cs="LiberationSerif-Bold"/>
                <w:b/>
                <w:bCs/>
                <w:sz w:val="28"/>
                <w:szCs w:val="28"/>
              </w:rPr>
              <w:t>TEST REPORT FOR DDD SYSTEM</w:t>
            </w:r>
          </w:p>
          <w:p w14:paraId="460F8723" w14:textId="77777777" w:rsidR="004A3D5A" w:rsidRDefault="004A3D5A">
            <w:pPr>
              <w:pStyle w:val="Standard"/>
              <w:autoSpaceDE w:val="0"/>
              <w:spacing w:line="276" w:lineRule="auto"/>
              <w:jc w:val="both"/>
              <w:rPr>
                <w:rFonts w:ascii="Times New Roman" w:eastAsia="LiberationSerif-Bold" w:hAnsi="Times New Roman" w:cs="LiberationSerif-Bold"/>
                <w:b/>
                <w:bCs/>
                <w:sz w:val="22"/>
                <w:szCs w:val="22"/>
              </w:rPr>
            </w:pPr>
          </w:p>
          <w:p w14:paraId="5CC02F64" w14:textId="77777777" w:rsidR="004A3D5A" w:rsidRDefault="00000000">
            <w:pPr>
              <w:pStyle w:val="Standard"/>
              <w:autoSpaceDE w:val="0"/>
              <w:spacing w:line="276" w:lineRule="auto"/>
              <w:jc w:val="both"/>
              <w:rPr>
                <w:rFonts w:ascii="Times New Roman" w:eastAsia="LiberationSerif-Bold" w:hAnsi="Times New Roman" w:cs="LiberationSerif-Bold"/>
                <w:b/>
                <w:bCs/>
                <w:sz w:val="22"/>
                <w:szCs w:val="22"/>
              </w:rPr>
            </w:pPr>
            <w:r>
              <w:rPr>
                <w:rFonts w:ascii="Times New Roman" w:eastAsia="LiberationSerif-Bold" w:hAnsi="Times New Roman" w:cs="LiberationSerif-Bold"/>
                <w:b/>
                <w:bCs/>
                <w:sz w:val="22"/>
                <w:szCs w:val="22"/>
              </w:rPr>
              <w:t>Job No.:</w:t>
            </w:r>
          </w:p>
          <w:p w14:paraId="53E6FBD3" w14:textId="77777777" w:rsidR="004A3D5A" w:rsidRDefault="00000000">
            <w:pPr>
              <w:pStyle w:val="Standard"/>
              <w:autoSpaceDE w:val="0"/>
              <w:spacing w:line="276" w:lineRule="auto"/>
              <w:jc w:val="both"/>
              <w:rPr>
                <w:rFonts w:ascii="Times New Roman" w:eastAsia="LiberationSerif-Bold" w:hAnsi="Times New Roman" w:cs="LiberationSerif-Bold"/>
                <w:b/>
                <w:bCs/>
                <w:sz w:val="22"/>
                <w:szCs w:val="22"/>
              </w:rPr>
            </w:pPr>
            <w:r>
              <w:rPr>
                <w:rFonts w:ascii="Times New Roman" w:eastAsia="LiberationSerif-Bold" w:hAnsi="Times New Roman" w:cs="LiberationSerif-Bold"/>
                <w:b/>
                <w:bCs/>
                <w:sz w:val="22"/>
                <w:szCs w:val="22"/>
              </w:rPr>
              <w:t>Customer:</w:t>
            </w:r>
          </w:p>
          <w:p w14:paraId="5F57A817" w14:textId="77777777" w:rsidR="004A3D5A" w:rsidRDefault="00000000">
            <w:pPr>
              <w:pStyle w:val="Standard"/>
              <w:autoSpaceDE w:val="0"/>
              <w:spacing w:line="276" w:lineRule="auto"/>
              <w:jc w:val="both"/>
              <w:rPr>
                <w:rFonts w:hint="eastAsia"/>
              </w:rPr>
            </w:pPr>
            <w:r>
              <w:rPr>
                <w:rFonts w:ascii="Times New Roman" w:eastAsia="LiberationSerif-Bold" w:hAnsi="Times New Roman" w:cs="LiberationSerif-Bold"/>
                <w:b/>
                <w:bCs/>
                <w:sz w:val="22"/>
                <w:szCs w:val="22"/>
              </w:rPr>
              <w:t xml:space="preserve">System: </w:t>
            </w:r>
            <w:r>
              <w:rPr>
                <w:rFonts w:ascii="Times New Roman" w:eastAsia="LiberationSerif-Bold" w:hAnsi="Times New Roman" w:cs="LiberationSerif-Bold"/>
                <w:sz w:val="22"/>
                <w:szCs w:val="22"/>
              </w:rPr>
              <w:t>Derailment Detection System</w:t>
            </w:r>
          </w:p>
          <w:tbl>
            <w:tblPr>
              <w:tblW w:w="10009" w:type="dxa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845"/>
              <w:gridCol w:w="3165"/>
              <w:gridCol w:w="2505"/>
              <w:gridCol w:w="2494"/>
            </w:tblGrid>
            <w:tr w:rsidR="004A3D5A" w14:paraId="3CFA72A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10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40D85D69" w14:textId="33B64607" w:rsidR="004A3D5A" w:rsidRDefault="00000000">
                  <w:pPr>
                    <w:pStyle w:val="TableContents"/>
                    <w:jc w:val="center"/>
                    <w:rPr>
                      <w:rFonts w:ascii="Times New Roman" w:eastAsia="LiberationSerif-Bold" w:hAnsi="Times New Roman" w:cs="LiberationSerif-Bold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b/>
                      <w:bCs/>
                      <w:sz w:val="21"/>
                      <w:szCs w:val="21"/>
                    </w:rPr>
                    <w:t>Indicator</w:t>
                  </w:r>
                  <w:r w:rsidR="00874692">
                    <w:rPr>
                      <w:rFonts w:ascii="Times New Roman" w:eastAsia="LiberationSerif-Bold" w:hAnsi="Times New Roman" w:cs="LiberationSerif-Bold"/>
                      <w:b/>
                      <w:bCs/>
                      <w:sz w:val="21"/>
                      <w:szCs w:val="21"/>
                    </w:rPr>
                    <w:t xml:space="preserve"> / Controller</w:t>
                  </w:r>
                </w:p>
              </w:tc>
              <w:tc>
                <w:tcPr>
                  <w:tcW w:w="499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478463EE" w14:textId="70A4D77F" w:rsidR="004A3D5A" w:rsidRDefault="00F135FF">
                  <w:pPr>
                    <w:pStyle w:val="TableContents"/>
                    <w:jc w:val="center"/>
                    <w:rPr>
                      <w:rFonts w:ascii="Times New Roman" w:eastAsia="LiberationSerif-Bold" w:hAnsi="Times New Roman" w:cs="LiberationSerif-Bold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b/>
                      <w:bCs/>
                      <w:sz w:val="21"/>
                      <w:szCs w:val="21"/>
                    </w:rPr>
                    <w:t>Aluminum</w:t>
                  </w:r>
                  <w:r w:rsidR="00000000">
                    <w:rPr>
                      <w:rFonts w:ascii="Times New Roman" w:eastAsia="LiberationSerif-Bold" w:hAnsi="Times New Roman" w:cs="LiberationSerif-Bold"/>
                      <w:b/>
                      <w:bCs/>
                      <w:sz w:val="21"/>
                      <w:szCs w:val="21"/>
                    </w:rPr>
                    <w:t xml:space="preserve"> Beam Assembly</w:t>
                  </w:r>
                </w:p>
              </w:tc>
            </w:tr>
            <w:tr w:rsidR="004A3D5A" w14:paraId="75BF6CF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84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6F0E7984" w14:textId="77777777" w:rsidR="004A3D5A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b/>
                      <w:bCs/>
                      <w:sz w:val="21"/>
                      <w:szCs w:val="21"/>
                    </w:rPr>
                    <w:t>Model</w:t>
                  </w:r>
                </w:p>
              </w:tc>
              <w:tc>
                <w:tcPr>
                  <w:tcW w:w="316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1958A3E8" w14:textId="77777777" w:rsidR="004A3D5A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sz w:val="21"/>
                      <w:szCs w:val="21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sz w:val="21"/>
                      <w:szCs w:val="21"/>
                    </w:rPr>
                    <w:t xml:space="preserve">: </w:t>
                  </w:r>
                </w:p>
              </w:tc>
              <w:tc>
                <w:tcPr>
                  <w:tcW w:w="2505" w:type="dxa"/>
                  <w:vMerge w:val="restart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7894C4EF" w14:textId="77777777" w:rsidR="004A3D5A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b/>
                      <w:bCs/>
                      <w:sz w:val="21"/>
                      <w:szCs w:val="21"/>
                    </w:rPr>
                    <w:t>Serial No.</w:t>
                  </w:r>
                </w:p>
              </w:tc>
              <w:tc>
                <w:tcPr>
                  <w:tcW w:w="2494" w:type="dxa"/>
                  <w:vMerge w:val="restart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7E53F3DD" w14:textId="77777777" w:rsidR="004A3D5A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sz w:val="21"/>
                      <w:szCs w:val="21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sz w:val="21"/>
                      <w:szCs w:val="21"/>
                    </w:rPr>
                    <w:t>:</w:t>
                  </w:r>
                </w:p>
              </w:tc>
            </w:tr>
            <w:tr w:rsidR="004A3D5A" w14:paraId="77E9FFF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84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4BC4B139" w14:textId="77777777" w:rsidR="004A3D5A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b/>
                      <w:bCs/>
                      <w:sz w:val="21"/>
                      <w:szCs w:val="21"/>
                    </w:rPr>
                    <w:t>Serial No.</w:t>
                  </w:r>
                </w:p>
              </w:tc>
              <w:tc>
                <w:tcPr>
                  <w:tcW w:w="316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53CFC208" w14:textId="77777777" w:rsidR="004A3D5A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sz w:val="21"/>
                      <w:szCs w:val="21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sz w:val="21"/>
                      <w:szCs w:val="21"/>
                    </w:rPr>
                    <w:t>:</w:t>
                  </w:r>
                </w:p>
              </w:tc>
              <w:tc>
                <w:tcPr>
                  <w:tcW w:w="2505" w:type="dxa"/>
                  <w:vMerge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64537D14" w14:textId="77777777" w:rsidR="004A3D5A" w:rsidRDefault="004A3D5A">
                  <w:pPr>
                    <w:rPr>
                      <w:rFonts w:hint="eastAsia"/>
                    </w:rPr>
                  </w:pPr>
                </w:p>
              </w:tc>
              <w:tc>
                <w:tcPr>
                  <w:tcW w:w="2494" w:type="dxa"/>
                  <w:vMerge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71F24FBD" w14:textId="77777777" w:rsidR="004A3D5A" w:rsidRDefault="004A3D5A">
                  <w:pPr>
                    <w:rPr>
                      <w:rFonts w:hint="eastAsia"/>
                    </w:rPr>
                  </w:pPr>
                </w:p>
              </w:tc>
            </w:tr>
            <w:tr w:rsidR="004A3D5A" w14:paraId="024B18F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84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670CAB2C" w14:textId="77777777" w:rsidR="004A3D5A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b/>
                      <w:bCs/>
                      <w:sz w:val="21"/>
                      <w:szCs w:val="21"/>
                    </w:rPr>
                    <w:t>Batch No.</w:t>
                  </w:r>
                </w:p>
              </w:tc>
              <w:tc>
                <w:tcPr>
                  <w:tcW w:w="316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6C0FA31B" w14:textId="77777777" w:rsidR="004A3D5A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sz w:val="21"/>
                      <w:szCs w:val="21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sz w:val="21"/>
                      <w:szCs w:val="21"/>
                    </w:rPr>
                    <w:t>:</w:t>
                  </w:r>
                </w:p>
              </w:tc>
              <w:tc>
                <w:tcPr>
                  <w:tcW w:w="250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2EF120C5" w14:textId="77777777" w:rsidR="004A3D5A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b/>
                      <w:bCs/>
                      <w:sz w:val="21"/>
                      <w:szCs w:val="21"/>
                    </w:rPr>
                    <w:t>Batch No.</w:t>
                  </w:r>
                </w:p>
              </w:tc>
              <w:tc>
                <w:tcPr>
                  <w:tcW w:w="2494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7382F703" w14:textId="77777777" w:rsidR="004A3D5A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sz w:val="21"/>
                      <w:szCs w:val="21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sz w:val="21"/>
                      <w:szCs w:val="21"/>
                    </w:rPr>
                    <w:t>:</w:t>
                  </w:r>
                </w:p>
              </w:tc>
            </w:tr>
            <w:tr w:rsidR="004A3D5A" w14:paraId="66C9135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84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160889EE" w14:textId="77777777" w:rsidR="004A3D5A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b/>
                      <w:bCs/>
                      <w:sz w:val="21"/>
                      <w:szCs w:val="21"/>
                    </w:rPr>
                    <w:t>Alstom Part No.</w:t>
                  </w:r>
                </w:p>
              </w:tc>
              <w:tc>
                <w:tcPr>
                  <w:tcW w:w="316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60A021AA" w14:textId="77777777" w:rsidR="004A3D5A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sz w:val="21"/>
                      <w:szCs w:val="21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sz w:val="21"/>
                      <w:szCs w:val="21"/>
                    </w:rPr>
                    <w:t xml:space="preserve">: </w:t>
                  </w:r>
                </w:p>
              </w:tc>
              <w:tc>
                <w:tcPr>
                  <w:tcW w:w="250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7A385C0F" w14:textId="77777777" w:rsidR="004A3D5A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b/>
                      <w:bCs/>
                      <w:sz w:val="21"/>
                      <w:szCs w:val="21"/>
                    </w:rPr>
                    <w:t>Alstom Part No.</w:t>
                  </w:r>
                </w:p>
              </w:tc>
              <w:tc>
                <w:tcPr>
                  <w:tcW w:w="2494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5F309B77" w14:textId="77777777" w:rsidR="004A3D5A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sz w:val="21"/>
                      <w:szCs w:val="21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sz w:val="21"/>
                      <w:szCs w:val="21"/>
                    </w:rPr>
                    <w:t xml:space="preserve">: </w:t>
                  </w:r>
                </w:p>
              </w:tc>
            </w:tr>
            <w:tr w:rsidR="004A3D5A" w14:paraId="2CC2CBF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0009" w:type="dxa"/>
                  <w:gridSpan w:val="4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4AF8257B" w14:textId="77777777" w:rsidR="004A3D5A" w:rsidRDefault="00000000">
                  <w:pPr>
                    <w:pStyle w:val="TableContents"/>
                    <w:jc w:val="center"/>
                    <w:rPr>
                      <w:rFonts w:ascii="Times New Roman" w:eastAsia="LiberationSerif-Bold" w:hAnsi="Times New Roman" w:cs="LiberationSerif-Bold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b/>
                      <w:bCs/>
                      <w:sz w:val="21"/>
                      <w:szCs w:val="21"/>
                    </w:rPr>
                    <w:t>Load Cell</w:t>
                  </w:r>
                </w:p>
              </w:tc>
            </w:tr>
            <w:tr w:rsidR="004A3D5A" w14:paraId="33B29D1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10" w:type="dxa"/>
                  <w:gridSpan w:val="2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48173B8A" w14:textId="77777777" w:rsidR="004A3D5A" w:rsidRDefault="00000000">
                  <w:pPr>
                    <w:pStyle w:val="TableContents"/>
                    <w:jc w:val="center"/>
                    <w:rPr>
                      <w:rFonts w:ascii="Times New Roman" w:eastAsia="LiberationSerif-Bold" w:hAnsi="Times New Roman" w:cs="LiberationSerif-Bold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b/>
                      <w:bCs/>
                      <w:sz w:val="21"/>
                      <w:szCs w:val="21"/>
                    </w:rPr>
                    <w:t>DDLH</w:t>
                  </w:r>
                </w:p>
              </w:tc>
              <w:tc>
                <w:tcPr>
                  <w:tcW w:w="4999" w:type="dxa"/>
                  <w:gridSpan w:val="2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3E53E630" w14:textId="77777777" w:rsidR="004A3D5A" w:rsidRDefault="00000000">
                  <w:pPr>
                    <w:pStyle w:val="TableContents"/>
                    <w:jc w:val="center"/>
                    <w:rPr>
                      <w:rFonts w:ascii="Times New Roman" w:eastAsia="LiberationSerif-Bold" w:hAnsi="Times New Roman" w:cs="LiberationSerif-Bold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b/>
                      <w:bCs/>
                      <w:sz w:val="21"/>
                      <w:szCs w:val="21"/>
                    </w:rPr>
                    <w:t>DDRH</w:t>
                  </w:r>
                </w:p>
              </w:tc>
            </w:tr>
            <w:tr w:rsidR="004A3D5A" w14:paraId="03E833D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84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6641A3DE" w14:textId="77777777" w:rsidR="004A3D5A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b/>
                      <w:bCs/>
                      <w:sz w:val="21"/>
                      <w:szCs w:val="21"/>
                    </w:rPr>
                    <w:t>Model</w:t>
                  </w:r>
                </w:p>
              </w:tc>
              <w:tc>
                <w:tcPr>
                  <w:tcW w:w="316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7F38690A" w14:textId="77777777" w:rsidR="004A3D5A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sz w:val="21"/>
                      <w:szCs w:val="21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sz w:val="21"/>
                      <w:szCs w:val="21"/>
                    </w:rPr>
                    <w:t xml:space="preserve">: </w:t>
                  </w:r>
                </w:p>
              </w:tc>
              <w:tc>
                <w:tcPr>
                  <w:tcW w:w="250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3222AC54" w14:textId="77777777" w:rsidR="004A3D5A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b/>
                      <w:bCs/>
                      <w:sz w:val="21"/>
                      <w:szCs w:val="21"/>
                    </w:rPr>
                    <w:t>Model</w:t>
                  </w:r>
                </w:p>
              </w:tc>
              <w:tc>
                <w:tcPr>
                  <w:tcW w:w="2494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7739EA8E" w14:textId="77777777" w:rsidR="004A3D5A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sz w:val="21"/>
                      <w:szCs w:val="21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sz w:val="21"/>
                      <w:szCs w:val="21"/>
                    </w:rPr>
                    <w:t xml:space="preserve">: </w:t>
                  </w:r>
                </w:p>
              </w:tc>
            </w:tr>
            <w:tr w:rsidR="004A3D5A" w14:paraId="500D95EF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83"/>
              </w:trPr>
              <w:tc>
                <w:tcPr>
                  <w:tcW w:w="184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7E196218" w14:textId="77777777" w:rsidR="004A3D5A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b/>
                      <w:bCs/>
                      <w:sz w:val="21"/>
                      <w:szCs w:val="21"/>
                    </w:rPr>
                    <w:t>Serial No.</w:t>
                  </w:r>
                </w:p>
              </w:tc>
              <w:tc>
                <w:tcPr>
                  <w:tcW w:w="316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2ED52C41" w14:textId="77777777" w:rsidR="004A3D5A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sz w:val="21"/>
                      <w:szCs w:val="21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sz w:val="21"/>
                      <w:szCs w:val="21"/>
                    </w:rPr>
                    <w:t>:</w:t>
                  </w:r>
                </w:p>
                <w:p w14:paraId="430F8511" w14:textId="77777777" w:rsidR="004A3D5A" w:rsidRDefault="004A3D5A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sz w:val="21"/>
                      <w:szCs w:val="21"/>
                    </w:rPr>
                  </w:pPr>
                </w:p>
              </w:tc>
              <w:tc>
                <w:tcPr>
                  <w:tcW w:w="250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4570B3A5" w14:textId="77777777" w:rsidR="004A3D5A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b/>
                      <w:bCs/>
                      <w:sz w:val="21"/>
                      <w:szCs w:val="21"/>
                    </w:rPr>
                    <w:t>Serial No.</w:t>
                  </w:r>
                </w:p>
              </w:tc>
              <w:tc>
                <w:tcPr>
                  <w:tcW w:w="2494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0FA88BF3" w14:textId="77777777" w:rsidR="004A3D5A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sz w:val="21"/>
                      <w:szCs w:val="21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sz w:val="21"/>
                      <w:szCs w:val="21"/>
                    </w:rPr>
                    <w:t>:</w:t>
                  </w:r>
                </w:p>
              </w:tc>
            </w:tr>
            <w:tr w:rsidR="004A3D5A" w14:paraId="0868D90B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83"/>
              </w:trPr>
              <w:tc>
                <w:tcPr>
                  <w:tcW w:w="184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343DD58E" w14:textId="77777777" w:rsidR="004A3D5A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b/>
                      <w:bCs/>
                      <w:sz w:val="21"/>
                      <w:szCs w:val="21"/>
                    </w:rPr>
                    <w:t>Batch No.</w:t>
                  </w:r>
                </w:p>
              </w:tc>
              <w:tc>
                <w:tcPr>
                  <w:tcW w:w="316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4336795C" w14:textId="77777777" w:rsidR="004A3D5A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sz w:val="21"/>
                      <w:szCs w:val="21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sz w:val="21"/>
                      <w:szCs w:val="21"/>
                    </w:rPr>
                    <w:t>:</w:t>
                  </w:r>
                </w:p>
                <w:p w14:paraId="1BDA90EC" w14:textId="77777777" w:rsidR="004A3D5A" w:rsidRDefault="004A3D5A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sz w:val="21"/>
                      <w:szCs w:val="21"/>
                    </w:rPr>
                  </w:pPr>
                </w:p>
              </w:tc>
              <w:tc>
                <w:tcPr>
                  <w:tcW w:w="250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2AF660B0" w14:textId="77777777" w:rsidR="004A3D5A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b/>
                      <w:bCs/>
                      <w:sz w:val="21"/>
                      <w:szCs w:val="21"/>
                    </w:rPr>
                    <w:t>Batch No.</w:t>
                  </w:r>
                </w:p>
              </w:tc>
              <w:tc>
                <w:tcPr>
                  <w:tcW w:w="2494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48E80732" w14:textId="77777777" w:rsidR="004A3D5A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sz w:val="21"/>
                      <w:szCs w:val="21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sz w:val="21"/>
                      <w:szCs w:val="21"/>
                    </w:rPr>
                    <w:t>:</w:t>
                  </w:r>
                </w:p>
              </w:tc>
            </w:tr>
            <w:tr w:rsidR="004A3D5A" w14:paraId="1BBAF63F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83"/>
              </w:trPr>
              <w:tc>
                <w:tcPr>
                  <w:tcW w:w="184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395B203C" w14:textId="77777777" w:rsidR="004A3D5A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b/>
                      <w:bCs/>
                      <w:sz w:val="21"/>
                      <w:szCs w:val="21"/>
                    </w:rPr>
                    <w:t>Alstom Part No.</w:t>
                  </w:r>
                </w:p>
              </w:tc>
              <w:tc>
                <w:tcPr>
                  <w:tcW w:w="316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77F08233" w14:textId="77777777" w:rsidR="004A3D5A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sz w:val="21"/>
                      <w:szCs w:val="21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sz w:val="21"/>
                      <w:szCs w:val="21"/>
                    </w:rPr>
                    <w:t xml:space="preserve">: </w:t>
                  </w:r>
                </w:p>
              </w:tc>
              <w:tc>
                <w:tcPr>
                  <w:tcW w:w="250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60BFC7A6" w14:textId="77777777" w:rsidR="004A3D5A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b/>
                      <w:bCs/>
                      <w:sz w:val="21"/>
                      <w:szCs w:val="21"/>
                    </w:rPr>
                    <w:t>Alstom Part No.</w:t>
                  </w:r>
                </w:p>
              </w:tc>
              <w:tc>
                <w:tcPr>
                  <w:tcW w:w="2494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385B2583" w14:textId="77777777" w:rsidR="004A3D5A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sz w:val="21"/>
                      <w:szCs w:val="21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sz w:val="21"/>
                      <w:szCs w:val="21"/>
                    </w:rPr>
                    <w:t xml:space="preserve">: </w:t>
                  </w:r>
                </w:p>
              </w:tc>
            </w:tr>
          </w:tbl>
          <w:p w14:paraId="6E8598B0" w14:textId="77777777" w:rsidR="004A3D5A" w:rsidRDefault="00000000">
            <w:pPr>
              <w:pStyle w:val="Standard"/>
              <w:autoSpaceDE w:val="0"/>
              <w:jc w:val="both"/>
              <w:rPr>
                <w:rFonts w:ascii="Times New Roman" w:eastAsia="LiberationSerif-Bold" w:hAnsi="Times New Roman" w:cs="LiberationSerif-Bold"/>
                <w:b/>
                <w:bCs/>
                <w:sz w:val="20"/>
                <w:szCs w:val="20"/>
              </w:rPr>
            </w:pPr>
            <w:r>
              <w:rPr>
                <w:rFonts w:ascii="Times New Roman" w:eastAsia="LiberationSerif-Bold" w:hAnsi="Times New Roman" w:cs="LiberationSerif-Bold"/>
                <w:b/>
                <w:bCs/>
                <w:sz w:val="20"/>
                <w:szCs w:val="20"/>
              </w:rPr>
              <w:t>The Indicator was calibrated and checked for its functionality. The observations are as follows:</w:t>
            </w:r>
          </w:p>
          <w:p w14:paraId="163F94EC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b/>
                <w:bCs/>
                <w:sz w:val="16"/>
                <w:szCs w:val="16"/>
              </w:rPr>
            </w:pPr>
          </w:p>
          <w:p w14:paraId="2040D450" w14:textId="77777777" w:rsidR="004A3D5A" w:rsidRDefault="00000000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b/>
                <w:bCs/>
                <w:sz w:val="20"/>
                <w:szCs w:val="20"/>
              </w:rPr>
            </w:pPr>
            <w:r>
              <w:rPr>
                <w:rFonts w:ascii="Times New Roman" w:eastAsia="LiberationSerif" w:hAnsi="Times New Roman" w:cs="LiberationSerif"/>
                <w:b/>
                <w:bCs/>
                <w:sz w:val="20"/>
                <w:szCs w:val="20"/>
              </w:rPr>
              <w:t>DD1 (DD1L + DD1R) TRIP CHECK AND REPEATABILITY CHECK:</w:t>
            </w:r>
          </w:p>
          <w:p w14:paraId="721DCBD7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b/>
                <w:bCs/>
                <w:sz w:val="20"/>
                <w:szCs w:val="20"/>
              </w:rPr>
            </w:pPr>
          </w:p>
          <w:tbl>
            <w:tblPr>
              <w:tblW w:w="9860" w:type="dxa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497"/>
              <w:gridCol w:w="1559"/>
              <w:gridCol w:w="3402"/>
              <w:gridCol w:w="3402"/>
            </w:tblGrid>
            <w:tr w:rsidR="004A3D5A" w14:paraId="790B72C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97" w:type="dxa"/>
                  <w:vMerge w:val="restart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7C21DB95" w14:textId="77777777" w:rsidR="004A3D5A" w:rsidRDefault="004A3D5A">
                  <w:pPr>
                    <w:pStyle w:val="Standard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1559" w:type="dxa"/>
                  <w:vMerge w:val="restart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39F1D34C" w14:textId="77777777" w:rsidR="004A3D5A" w:rsidRDefault="00000000">
                  <w:pPr>
                    <w:pStyle w:val="Standard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  <w:t>Load Applied in kg</w:t>
                  </w:r>
                </w:p>
              </w:tc>
              <w:tc>
                <w:tcPr>
                  <w:tcW w:w="6804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0D43E14E" w14:textId="77777777" w:rsidR="004A3D5A" w:rsidRDefault="00000000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  <w:t>Indicated Load in kg /</w:t>
                  </w:r>
                </w:p>
                <w:p w14:paraId="002726E3" w14:textId="77777777" w:rsidR="004A3D5A" w:rsidRDefault="00000000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  <w:t xml:space="preserve">Trip Achieved in kg at </w:t>
                  </w:r>
                </w:p>
              </w:tc>
            </w:tr>
            <w:tr w:rsidR="004A3D5A" w14:paraId="312B300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97" w:type="dxa"/>
                  <w:vMerge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473E6155" w14:textId="77777777" w:rsidR="004A3D5A" w:rsidRDefault="004A3D5A">
                  <w:pPr>
                    <w:pStyle w:val="Standard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1559" w:type="dxa"/>
                  <w:vMerge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3F28CE79" w14:textId="77777777" w:rsidR="004A3D5A" w:rsidRDefault="004A3D5A">
                  <w:pPr>
                    <w:pStyle w:val="Standard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340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1B85D492" w14:textId="77777777" w:rsidR="004A3D5A" w:rsidRDefault="00000000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  <w:t>Left Position</w:t>
                  </w:r>
                </w:p>
              </w:tc>
              <w:tc>
                <w:tcPr>
                  <w:tcW w:w="340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7838ABFE" w14:textId="77777777" w:rsidR="004A3D5A" w:rsidRDefault="00000000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  <w:t>Right Position</w:t>
                  </w:r>
                </w:p>
              </w:tc>
            </w:tr>
            <w:tr w:rsidR="004A3D5A" w14:paraId="602E040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97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60DD4C3C" w14:textId="77777777" w:rsidR="004A3D5A" w:rsidRDefault="00000000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  <w:t>Trial -1</w:t>
                  </w:r>
                </w:p>
              </w:tc>
              <w:tc>
                <w:tcPr>
                  <w:tcW w:w="1559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24C28AA4" w14:textId="77777777" w:rsidR="004A3D5A" w:rsidRDefault="004A3D5A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sz w:val="20"/>
                      <w:szCs w:val="20"/>
                    </w:rPr>
                  </w:pPr>
                </w:p>
              </w:tc>
              <w:tc>
                <w:tcPr>
                  <w:tcW w:w="3402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564D7E2F" w14:textId="77777777" w:rsidR="004A3D5A" w:rsidRDefault="004A3D5A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sz w:val="20"/>
                      <w:szCs w:val="20"/>
                    </w:rPr>
                  </w:pPr>
                </w:p>
              </w:tc>
              <w:tc>
                <w:tcPr>
                  <w:tcW w:w="3402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75EEAB49" w14:textId="77777777" w:rsidR="004A3D5A" w:rsidRDefault="004A3D5A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sz w:val="20"/>
                      <w:szCs w:val="20"/>
                    </w:rPr>
                  </w:pPr>
                </w:p>
              </w:tc>
            </w:tr>
            <w:tr w:rsidR="004A3D5A" w14:paraId="4C9A7CB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97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605D9221" w14:textId="77777777" w:rsidR="004A3D5A" w:rsidRDefault="00000000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  <w:t>Trial-2</w:t>
                  </w:r>
                </w:p>
              </w:tc>
              <w:tc>
                <w:tcPr>
                  <w:tcW w:w="1559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00BBD30F" w14:textId="77777777" w:rsidR="004A3D5A" w:rsidRDefault="004A3D5A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sz w:val="20"/>
                      <w:szCs w:val="20"/>
                    </w:rPr>
                  </w:pPr>
                </w:p>
              </w:tc>
              <w:tc>
                <w:tcPr>
                  <w:tcW w:w="3402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409C9C79" w14:textId="77777777" w:rsidR="004A3D5A" w:rsidRDefault="004A3D5A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sz w:val="20"/>
                      <w:szCs w:val="20"/>
                    </w:rPr>
                  </w:pPr>
                </w:p>
              </w:tc>
              <w:tc>
                <w:tcPr>
                  <w:tcW w:w="3402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532BA65F" w14:textId="77777777" w:rsidR="004A3D5A" w:rsidRDefault="004A3D5A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sz w:val="20"/>
                      <w:szCs w:val="20"/>
                    </w:rPr>
                  </w:pPr>
                </w:p>
              </w:tc>
            </w:tr>
            <w:tr w:rsidR="004A3D5A" w14:paraId="22FBE4EC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25"/>
              </w:trPr>
              <w:tc>
                <w:tcPr>
                  <w:tcW w:w="1497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5DAED856" w14:textId="77777777" w:rsidR="004A3D5A" w:rsidRDefault="00000000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  <w:t>Trial-3</w:t>
                  </w:r>
                </w:p>
              </w:tc>
              <w:tc>
                <w:tcPr>
                  <w:tcW w:w="1559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17AE3802" w14:textId="77777777" w:rsidR="004A3D5A" w:rsidRDefault="004A3D5A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sz w:val="20"/>
                      <w:szCs w:val="20"/>
                    </w:rPr>
                  </w:pPr>
                </w:p>
              </w:tc>
              <w:tc>
                <w:tcPr>
                  <w:tcW w:w="3402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11A75343" w14:textId="77777777" w:rsidR="004A3D5A" w:rsidRDefault="004A3D5A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sz w:val="20"/>
                      <w:szCs w:val="20"/>
                    </w:rPr>
                  </w:pPr>
                </w:p>
              </w:tc>
              <w:tc>
                <w:tcPr>
                  <w:tcW w:w="3402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5B31DD19" w14:textId="77777777" w:rsidR="004A3D5A" w:rsidRDefault="004A3D5A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sz w:val="20"/>
                      <w:szCs w:val="20"/>
                    </w:rPr>
                  </w:pPr>
                </w:p>
              </w:tc>
            </w:tr>
          </w:tbl>
          <w:p w14:paraId="3489E73C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b/>
                <w:bCs/>
                <w:sz w:val="16"/>
                <w:szCs w:val="16"/>
              </w:rPr>
            </w:pPr>
          </w:p>
          <w:p w14:paraId="2978B6CD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b/>
                <w:bCs/>
                <w:sz w:val="20"/>
                <w:szCs w:val="20"/>
              </w:rPr>
            </w:pPr>
          </w:p>
          <w:p w14:paraId="17098D53" w14:textId="77777777" w:rsidR="004A3D5A" w:rsidRDefault="00000000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b/>
                <w:bCs/>
                <w:sz w:val="20"/>
                <w:szCs w:val="20"/>
              </w:rPr>
            </w:pPr>
            <w:r>
              <w:rPr>
                <w:rFonts w:ascii="Times New Roman" w:eastAsia="LiberationSerif" w:hAnsi="Times New Roman" w:cs="LiberationSerif"/>
                <w:b/>
                <w:bCs/>
                <w:sz w:val="20"/>
                <w:szCs w:val="20"/>
              </w:rPr>
              <w:t>DD2 (DD2L + DD2R) TRIP CHECK AND REPEATABILITY CHECK:</w:t>
            </w:r>
          </w:p>
          <w:p w14:paraId="647F5B21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b/>
                <w:bCs/>
                <w:sz w:val="20"/>
                <w:szCs w:val="20"/>
              </w:rPr>
            </w:pPr>
          </w:p>
          <w:tbl>
            <w:tblPr>
              <w:tblW w:w="9860" w:type="dxa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497"/>
              <w:gridCol w:w="1559"/>
              <w:gridCol w:w="3402"/>
              <w:gridCol w:w="3402"/>
            </w:tblGrid>
            <w:tr w:rsidR="004A3D5A" w14:paraId="1DBBB80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97" w:type="dxa"/>
                  <w:vMerge w:val="restart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04D7E0C0" w14:textId="77777777" w:rsidR="004A3D5A" w:rsidRDefault="004A3D5A">
                  <w:pPr>
                    <w:pStyle w:val="Standard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1559" w:type="dxa"/>
                  <w:vMerge w:val="restart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68D5DE78" w14:textId="77777777" w:rsidR="004A3D5A" w:rsidRDefault="00000000">
                  <w:pPr>
                    <w:pStyle w:val="Standard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  <w:t>Load Applied in kg</w:t>
                  </w:r>
                </w:p>
              </w:tc>
              <w:tc>
                <w:tcPr>
                  <w:tcW w:w="6804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6FC48EB0" w14:textId="77777777" w:rsidR="004A3D5A" w:rsidRDefault="00000000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  <w:t>Indicated Load in kg /</w:t>
                  </w:r>
                </w:p>
                <w:p w14:paraId="62A2E1C2" w14:textId="77777777" w:rsidR="004A3D5A" w:rsidRDefault="00000000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  <w:t xml:space="preserve">Trip Achieved in kg at </w:t>
                  </w:r>
                </w:p>
              </w:tc>
            </w:tr>
            <w:tr w:rsidR="004A3D5A" w14:paraId="48C86AA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97" w:type="dxa"/>
                  <w:vMerge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458EC0C0" w14:textId="77777777" w:rsidR="004A3D5A" w:rsidRDefault="004A3D5A">
                  <w:pPr>
                    <w:pStyle w:val="Standard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1559" w:type="dxa"/>
                  <w:vMerge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10855D0B" w14:textId="77777777" w:rsidR="004A3D5A" w:rsidRDefault="004A3D5A">
                  <w:pPr>
                    <w:pStyle w:val="Standard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340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674F39EC" w14:textId="77777777" w:rsidR="004A3D5A" w:rsidRDefault="00000000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  <w:t>Left Position</w:t>
                  </w:r>
                </w:p>
              </w:tc>
              <w:tc>
                <w:tcPr>
                  <w:tcW w:w="340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656E0526" w14:textId="77777777" w:rsidR="004A3D5A" w:rsidRDefault="00000000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  <w:t>Right Position</w:t>
                  </w:r>
                </w:p>
              </w:tc>
            </w:tr>
            <w:tr w:rsidR="004A3D5A" w14:paraId="22BBC54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97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4BB07F6E" w14:textId="77777777" w:rsidR="004A3D5A" w:rsidRDefault="00000000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  <w:t>Trial -1</w:t>
                  </w:r>
                </w:p>
              </w:tc>
              <w:tc>
                <w:tcPr>
                  <w:tcW w:w="1559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4D1574FA" w14:textId="77777777" w:rsidR="004A3D5A" w:rsidRDefault="004A3D5A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sz w:val="20"/>
                      <w:szCs w:val="20"/>
                    </w:rPr>
                  </w:pPr>
                </w:p>
              </w:tc>
              <w:tc>
                <w:tcPr>
                  <w:tcW w:w="3402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4B3588BD" w14:textId="77777777" w:rsidR="004A3D5A" w:rsidRDefault="004A3D5A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sz w:val="20"/>
                      <w:szCs w:val="20"/>
                    </w:rPr>
                  </w:pPr>
                </w:p>
              </w:tc>
              <w:tc>
                <w:tcPr>
                  <w:tcW w:w="3402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5FCBA668" w14:textId="77777777" w:rsidR="004A3D5A" w:rsidRDefault="004A3D5A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sz w:val="20"/>
                      <w:szCs w:val="20"/>
                    </w:rPr>
                  </w:pPr>
                </w:p>
              </w:tc>
            </w:tr>
            <w:tr w:rsidR="004A3D5A" w14:paraId="7E3BEDA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97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188B813F" w14:textId="77777777" w:rsidR="004A3D5A" w:rsidRDefault="00000000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  <w:t>Trial-2</w:t>
                  </w:r>
                </w:p>
              </w:tc>
              <w:tc>
                <w:tcPr>
                  <w:tcW w:w="1559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3AEA0290" w14:textId="77777777" w:rsidR="004A3D5A" w:rsidRDefault="004A3D5A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sz w:val="20"/>
                      <w:szCs w:val="20"/>
                    </w:rPr>
                  </w:pPr>
                </w:p>
              </w:tc>
              <w:tc>
                <w:tcPr>
                  <w:tcW w:w="3402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3E711C63" w14:textId="77777777" w:rsidR="004A3D5A" w:rsidRDefault="004A3D5A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sz w:val="20"/>
                      <w:szCs w:val="20"/>
                    </w:rPr>
                  </w:pPr>
                </w:p>
              </w:tc>
              <w:tc>
                <w:tcPr>
                  <w:tcW w:w="3402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45AE626" w14:textId="77777777" w:rsidR="004A3D5A" w:rsidRDefault="004A3D5A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sz w:val="20"/>
                      <w:szCs w:val="20"/>
                    </w:rPr>
                  </w:pPr>
                </w:p>
              </w:tc>
            </w:tr>
            <w:tr w:rsidR="004A3D5A" w14:paraId="31CBC4E2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25"/>
              </w:trPr>
              <w:tc>
                <w:tcPr>
                  <w:tcW w:w="1497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5C194C87" w14:textId="77777777" w:rsidR="004A3D5A" w:rsidRDefault="00000000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  <w:t>Trial-3</w:t>
                  </w:r>
                </w:p>
              </w:tc>
              <w:tc>
                <w:tcPr>
                  <w:tcW w:w="1559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5199B2AE" w14:textId="77777777" w:rsidR="004A3D5A" w:rsidRDefault="004A3D5A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sz w:val="20"/>
                      <w:szCs w:val="20"/>
                    </w:rPr>
                  </w:pPr>
                </w:p>
              </w:tc>
              <w:tc>
                <w:tcPr>
                  <w:tcW w:w="3402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10689CAC" w14:textId="77777777" w:rsidR="004A3D5A" w:rsidRDefault="004A3D5A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sz w:val="20"/>
                      <w:szCs w:val="20"/>
                    </w:rPr>
                  </w:pPr>
                </w:p>
              </w:tc>
              <w:tc>
                <w:tcPr>
                  <w:tcW w:w="3402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84F35B3" w14:textId="77777777" w:rsidR="004A3D5A" w:rsidRDefault="004A3D5A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sz w:val="20"/>
                      <w:szCs w:val="20"/>
                    </w:rPr>
                  </w:pPr>
                </w:p>
              </w:tc>
            </w:tr>
          </w:tbl>
          <w:p w14:paraId="714CD60F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b/>
                <w:bCs/>
                <w:sz w:val="20"/>
                <w:szCs w:val="20"/>
              </w:rPr>
            </w:pPr>
          </w:p>
          <w:p w14:paraId="2BBCF3FD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b/>
                <w:bCs/>
                <w:sz w:val="20"/>
                <w:szCs w:val="20"/>
              </w:rPr>
            </w:pPr>
          </w:p>
          <w:p w14:paraId="0AE8F22D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b/>
                <w:bCs/>
                <w:sz w:val="20"/>
                <w:szCs w:val="20"/>
              </w:rPr>
            </w:pPr>
          </w:p>
          <w:p w14:paraId="259F63D8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b/>
                <w:bCs/>
                <w:sz w:val="20"/>
                <w:szCs w:val="20"/>
              </w:rPr>
            </w:pPr>
          </w:p>
          <w:p w14:paraId="6EC6117C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b/>
                <w:bCs/>
                <w:sz w:val="20"/>
                <w:szCs w:val="20"/>
              </w:rPr>
            </w:pPr>
          </w:p>
          <w:p w14:paraId="3F99AED8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b/>
                <w:bCs/>
                <w:sz w:val="20"/>
                <w:szCs w:val="20"/>
              </w:rPr>
            </w:pPr>
          </w:p>
          <w:p w14:paraId="05D5646C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b/>
                <w:bCs/>
                <w:sz w:val="20"/>
                <w:szCs w:val="20"/>
              </w:rPr>
            </w:pPr>
          </w:p>
          <w:p w14:paraId="667A2F71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b/>
                <w:bCs/>
                <w:sz w:val="20"/>
                <w:szCs w:val="20"/>
              </w:rPr>
            </w:pPr>
          </w:p>
          <w:p w14:paraId="787AE255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b/>
                <w:bCs/>
                <w:sz w:val="20"/>
                <w:szCs w:val="20"/>
              </w:rPr>
            </w:pPr>
          </w:p>
          <w:p w14:paraId="1D49C061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b/>
                <w:bCs/>
                <w:sz w:val="20"/>
                <w:szCs w:val="20"/>
              </w:rPr>
            </w:pPr>
          </w:p>
          <w:p w14:paraId="3166197D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b/>
                <w:bCs/>
                <w:sz w:val="20"/>
                <w:szCs w:val="20"/>
              </w:rPr>
            </w:pPr>
          </w:p>
          <w:p w14:paraId="34EC987E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b/>
                <w:bCs/>
                <w:sz w:val="20"/>
                <w:szCs w:val="20"/>
              </w:rPr>
            </w:pPr>
          </w:p>
          <w:p w14:paraId="73A2E992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b/>
                <w:bCs/>
                <w:sz w:val="20"/>
                <w:szCs w:val="20"/>
              </w:rPr>
            </w:pPr>
          </w:p>
          <w:p w14:paraId="4BE77109" w14:textId="77777777" w:rsidR="004A3D5A" w:rsidRDefault="00000000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b/>
                <w:bCs/>
                <w:sz w:val="22"/>
                <w:szCs w:val="22"/>
              </w:rPr>
            </w:pPr>
            <w:r>
              <w:rPr>
                <w:rFonts w:ascii="Times New Roman" w:eastAsia="LiberationSerif" w:hAnsi="Times New Roman" w:cs="LiberationSerif"/>
                <w:b/>
                <w:bCs/>
                <w:sz w:val="22"/>
                <w:szCs w:val="22"/>
              </w:rPr>
              <w:t>Functionality Check ( Y / N):</w:t>
            </w:r>
          </w:p>
          <w:p w14:paraId="08E84ECC" w14:textId="77777777" w:rsidR="004A3D5A" w:rsidRDefault="00000000">
            <w:pPr>
              <w:pStyle w:val="Standard"/>
              <w:numPr>
                <w:ilvl w:val="0"/>
                <w:numId w:val="1"/>
              </w:numPr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  <w:r>
              <w:rPr>
                <w:rFonts w:ascii="Times New Roman" w:eastAsia="LiberationSerif" w:hAnsi="Times New Roman" w:cs="LiberationSerif"/>
                <w:sz w:val="22"/>
                <w:szCs w:val="22"/>
              </w:rPr>
              <w:t>DD1 Trip Output:</w:t>
            </w:r>
          </w:p>
          <w:p w14:paraId="5323AA7F" w14:textId="77777777" w:rsidR="004A3D5A" w:rsidRDefault="00000000">
            <w:pPr>
              <w:pStyle w:val="Standard"/>
              <w:numPr>
                <w:ilvl w:val="0"/>
                <w:numId w:val="1"/>
              </w:numPr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  <w:r>
              <w:rPr>
                <w:rFonts w:ascii="Times New Roman" w:eastAsia="LiberationSerif" w:hAnsi="Times New Roman" w:cs="LiberationSerif"/>
                <w:sz w:val="22"/>
                <w:szCs w:val="22"/>
              </w:rPr>
              <w:t>DD2 Trip Output:</w:t>
            </w:r>
          </w:p>
          <w:p w14:paraId="1A50A16E" w14:textId="77777777" w:rsidR="004A3D5A" w:rsidRDefault="00000000">
            <w:pPr>
              <w:pStyle w:val="Standard"/>
              <w:numPr>
                <w:ilvl w:val="0"/>
                <w:numId w:val="1"/>
              </w:numPr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  <w:r>
              <w:rPr>
                <w:rFonts w:ascii="Times New Roman" w:eastAsia="LiberationSerif" w:hAnsi="Times New Roman" w:cs="LiberationSerif"/>
                <w:sz w:val="22"/>
                <w:szCs w:val="22"/>
              </w:rPr>
              <w:t>Loadcell Failure Detection Error:</w:t>
            </w:r>
          </w:p>
          <w:p w14:paraId="224DC3E4" w14:textId="77777777" w:rsidR="004A3D5A" w:rsidRDefault="00000000">
            <w:pPr>
              <w:pStyle w:val="Standard"/>
              <w:numPr>
                <w:ilvl w:val="0"/>
                <w:numId w:val="1"/>
              </w:numPr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  <w:r>
              <w:rPr>
                <w:rFonts w:ascii="Times New Roman" w:eastAsia="LiberationSerif" w:hAnsi="Times New Roman" w:cs="LiberationSerif"/>
                <w:sz w:val="22"/>
                <w:szCs w:val="22"/>
              </w:rPr>
              <w:t>Power Supply Failure Detection Error:</w:t>
            </w:r>
          </w:p>
          <w:p w14:paraId="1C60CDE2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</w:p>
          <w:p w14:paraId="48C71897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</w:p>
          <w:p w14:paraId="19072942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</w:p>
          <w:p w14:paraId="42C678A2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</w:p>
          <w:p w14:paraId="530EA668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</w:p>
          <w:p w14:paraId="7412CF86" w14:textId="77777777" w:rsidR="004A3D5A" w:rsidRDefault="00000000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b/>
                <w:bCs/>
                <w:sz w:val="22"/>
                <w:szCs w:val="22"/>
              </w:rPr>
            </w:pPr>
            <w:r>
              <w:rPr>
                <w:rFonts w:ascii="Times New Roman" w:eastAsia="LiberationSerif" w:hAnsi="Times New Roman" w:cs="LiberationSerif"/>
                <w:b/>
                <w:bCs/>
                <w:sz w:val="22"/>
                <w:szCs w:val="22"/>
              </w:rPr>
              <w:t>Remarks (if any):</w:t>
            </w:r>
          </w:p>
          <w:p w14:paraId="10B04F87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</w:p>
          <w:p w14:paraId="56E7ADA8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</w:p>
          <w:p w14:paraId="10FDE80A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</w:p>
          <w:p w14:paraId="77BB9195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</w:p>
          <w:p w14:paraId="71CD0C0B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</w:p>
          <w:p w14:paraId="6253F935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</w:p>
          <w:p w14:paraId="4A8C3FCB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</w:p>
          <w:p w14:paraId="01782AE9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</w:p>
          <w:p w14:paraId="7A12F027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</w:p>
          <w:p w14:paraId="4393FB42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</w:p>
          <w:p w14:paraId="1F1AF85B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</w:p>
          <w:p w14:paraId="68B68BAE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</w:p>
          <w:p w14:paraId="3E197D22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</w:p>
          <w:p w14:paraId="72E262E8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</w:p>
          <w:p w14:paraId="71F94B26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</w:p>
          <w:p w14:paraId="03C4EE2A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</w:p>
          <w:p w14:paraId="34F17064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</w:p>
          <w:p w14:paraId="2D716979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</w:p>
          <w:p w14:paraId="72E802D2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</w:p>
          <w:p w14:paraId="49C13783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</w:p>
          <w:p w14:paraId="147B74EF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</w:p>
          <w:p w14:paraId="5F41AE38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</w:p>
          <w:p w14:paraId="75C5796D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</w:p>
          <w:p w14:paraId="33D037B2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</w:p>
          <w:p w14:paraId="55F56D1F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</w:p>
          <w:p w14:paraId="436826B6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</w:p>
          <w:p w14:paraId="0DA1F5E7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</w:p>
          <w:p w14:paraId="196353F8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</w:p>
          <w:p w14:paraId="12991BA7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</w:p>
          <w:p w14:paraId="16C67EE2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</w:p>
          <w:tbl>
            <w:tblPr>
              <w:tblW w:w="9900" w:type="dxa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324"/>
              <w:gridCol w:w="1266"/>
              <w:gridCol w:w="5310"/>
            </w:tblGrid>
            <w:tr w:rsidR="004A3D5A" w14:paraId="1D4C4A1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324" w:type="dxa"/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57FE53D4" w14:textId="77777777" w:rsidR="004A3D5A" w:rsidRDefault="00000000">
                  <w:pPr>
                    <w:pStyle w:val="Standard"/>
                    <w:autoSpaceDE w:val="0"/>
                    <w:rPr>
                      <w:rFonts w:ascii="Times New Roman" w:eastAsia="LiberationSerif" w:hAnsi="Times New Roman" w:cs="LiberationSerif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Times New Roman" w:eastAsia="LiberationSerif" w:hAnsi="Times New Roman" w:cs="LiberationSerif"/>
                      <w:b/>
                      <w:bCs/>
                      <w:sz w:val="22"/>
                      <w:szCs w:val="22"/>
                    </w:rPr>
                    <w:t>Tested by:</w:t>
                  </w:r>
                </w:p>
                <w:p w14:paraId="52E2E0E7" w14:textId="77777777" w:rsidR="004A3D5A" w:rsidRDefault="004A3D5A">
                  <w:pPr>
                    <w:pStyle w:val="Standard"/>
                    <w:autoSpaceDE w:val="0"/>
                    <w:rPr>
                      <w:rFonts w:ascii="Times New Roman" w:eastAsia="LiberationSerif" w:hAnsi="Times New Roman" w:cs="LiberationSerif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1266" w:type="dxa"/>
                  <w:vMerge w:val="restart"/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64DAE58B" w14:textId="77777777" w:rsidR="004A3D5A" w:rsidRDefault="004A3D5A">
                  <w:pPr>
                    <w:pStyle w:val="TableContents"/>
                    <w:rPr>
                      <w:rFonts w:ascii="Times New Roman" w:eastAsia="LiberationSerif" w:hAnsi="Times New Roman" w:cs="LiberationSerif"/>
                      <w:sz w:val="22"/>
                      <w:szCs w:val="22"/>
                    </w:rPr>
                  </w:pPr>
                </w:p>
              </w:tc>
              <w:tc>
                <w:tcPr>
                  <w:tcW w:w="5310" w:type="dxa"/>
                  <w:vMerge w:val="restart"/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3CA4E75A" w14:textId="77777777" w:rsidR="004A3D5A" w:rsidRDefault="00000000">
                  <w:pPr>
                    <w:pStyle w:val="TableContents"/>
                    <w:ind w:right="89"/>
                    <w:rPr>
                      <w:rFonts w:ascii="Times New Roman" w:eastAsia="LiberationSerif" w:hAnsi="Times New Roman" w:cs="LiberationSerif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Times New Roman" w:eastAsia="LiberationSerif" w:hAnsi="Times New Roman" w:cs="LiberationSerif"/>
                      <w:b/>
                      <w:bCs/>
                      <w:sz w:val="22"/>
                      <w:szCs w:val="22"/>
                    </w:rPr>
                    <w:t>Approved by:                                             (HOD-PDN)</w:t>
                  </w:r>
                </w:p>
              </w:tc>
            </w:tr>
            <w:tr w:rsidR="004A3D5A" w14:paraId="7B33D69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324" w:type="dxa"/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12C2A7B4" w14:textId="77777777" w:rsidR="004A3D5A" w:rsidRDefault="00000000">
                  <w:pPr>
                    <w:pStyle w:val="Standard"/>
                    <w:autoSpaceDE w:val="0"/>
                    <w:rPr>
                      <w:rFonts w:ascii="Times New Roman" w:eastAsia="LiberationSerif" w:hAnsi="Times New Roman" w:cs="LiberationSerif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Times New Roman" w:eastAsia="LiberationSerif" w:hAnsi="Times New Roman" w:cs="LiberationSerif"/>
                      <w:b/>
                      <w:bCs/>
                      <w:sz w:val="22"/>
                      <w:szCs w:val="22"/>
                    </w:rPr>
                    <w:t>Date        :</w:t>
                  </w:r>
                </w:p>
              </w:tc>
              <w:tc>
                <w:tcPr>
                  <w:tcW w:w="1266" w:type="dxa"/>
                  <w:vMerge/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50A84DFA" w14:textId="77777777" w:rsidR="004A3D5A" w:rsidRDefault="004A3D5A">
                  <w:pPr>
                    <w:rPr>
                      <w:rFonts w:hint="eastAsia"/>
                    </w:rPr>
                  </w:pPr>
                </w:p>
              </w:tc>
              <w:tc>
                <w:tcPr>
                  <w:tcW w:w="5310" w:type="dxa"/>
                  <w:vMerge/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63C44264" w14:textId="77777777" w:rsidR="004A3D5A" w:rsidRDefault="004A3D5A">
                  <w:pPr>
                    <w:rPr>
                      <w:rFonts w:hint="eastAsia"/>
                    </w:rPr>
                  </w:pPr>
                </w:p>
              </w:tc>
            </w:tr>
          </w:tbl>
          <w:p w14:paraId="0EBD082D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</w:p>
        </w:tc>
      </w:tr>
    </w:tbl>
    <w:p w14:paraId="6BE5D5E0" w14:textId="77777777" w:rsidR="004A3D5A" w:rsidRDefault="004A3D5A">
      <w:pPr>
        <w:pStyle w:val="Standard"/>
        <w:autoSpaceDE w:val="0"/>
        <w:jc w:val="center"/>
        <w:rPr>
          <w:rFonts w:ascii="LiberationSerif" w:eastAsia="LiberationSerif" w:hAnsi="LiberationSerif" w:cs="LiberationSerif"/>
          <w:b/>
          <w:bCs/>
          <w:sz w:val="22"/>
          <w:szCs w:val="22"/>
        </w:rPr>
      </w:pPr>
    </w:p>
    <w:sectPr w:rsidR="004A3D5A">
      <w:footerReference w:type="default" r:id="rId7"/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694025" w14:textId="77777777" w:rsidR="000514ED" w:rsidRDefault="000514ED">
      <w:pPr>
        <w:rPr>
          <w:rFonts w:hint="eastAsia"/>
        </w:rPr>
      </w:pPr>
      <w:r>
        <w:separator/>
      </w:r>
    </w:p>
  </w:endnote>
  <w:endnote w:type="continuationSeparator" w:id="0">
    <w:p w14:paraId="53F17011" w14:textId="77777777" w:rsidR="000514ED" w:rsidRDefault="000514E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iberationSerif-Bold">
    <w:charset w:val="00"/>
    <w:family w:val="roman"/>
    <w:pitch w:val="default"/>
  </w:font>
  <w:font w:name="LiberationSerif">
    <w:altName w:val="Cambria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7A31F4" w14:textId="77777777" w:rsidR="00000000" w:rsidRDefault="00000000">
    <w:pPr>
      <w:pStyle w:val="Footer"/>
      <w:rPr>
        <w:rFonts w:hint="eastAsia"/>
      </w:rPr>
    </w:pPr>
    <w:r>
      <w:rPr>
        <w:b/>
        <w:bCs/>
      </w:rPr>
      <w:t xml:space="preserve">                        </w:t>
    </w:r>
    <w:r>
      <w:rPr>
        <w:b/>
        <w:bCs/>
      </w:rPr>
      <w:tab/>
      <w:t xml:space="preserve">                                                             Form No.: R/PP-05/18-B Rev 01 Page </w:t>
    </w:r>
    <w:r>
      <w:rPr>
        <w:b/>
        <w:bCs/>
      </w:rPr>
      <w:fldChar w:fldCharType="begin"/>
    </w:r>
    <w:r>
      <w:rPr>
        <w:b/>
        <w:bCs/>
      </w:rPr>
      <w:instrText xml:space="preserve"> PAGE </w:instrText>
    </w:r>
    <w:r>
      <w:rPr>
        <w:rFonts w:hint="eastAsia"/>
        <w:b/>
        <w:bCs/>
      </w:rPr>
      <w:fldChar w:fldCharType="separate"/>
    </w:r>
    <w:r>
      <w:rPr>
        <w:b/>
        <w:bCs/>
      </w:rPr>
      <w:t>2</w:t>
    </w:r>
    <w:r>
      <w:rPr>
        <w:b/>
        <w:bCs/>
      </w:rPr>
      <w:fldChar w:fldCharType="end"/>
    </w:r>
    <w:r>
      <w:rPr>
        <w:b/>
        <w:bCs/>
      </w:rPr>
      <w:t xml:space="preserve"> of 2</w:t>
    </w:r>
  </w:p>
  <w:p w14:paraId="0DDB6125" w14:textId="77777777" w:rsidR="00000000" w:rsidRDefault="00000000">
    <w:pPr>
      <w:pStyle w:val="Footer"/>
      <w:rPr>
        <w:rFonts w:hint="eastAsia"/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DF97E9" w14:textId="77777777" w:rsidR="000514ED" w:rsidRDefault="000514ED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14:paraId="4CFE42BD" w14:textId="77777777" w:rsidR="000514ED" w:rsidRDefault="000514ED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05537B"/>
    <w:multiLevelType w:val="multilevel"/>
    <w:tmpl w:val="B68210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num w:numId="1" w16cid:durableId="542450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4A3D5A"/>
    <w:rsid w:val="000514ED"/>
    <w:rsid w:val="0009758E"/>
    <w:rsid w:val="002B030F"/>
    <w:rsid w:val="004A3D5A"/>
    <w:rsid w:val="00874692"/>
    <w:rsid w:val="00F13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F287B"/>
  <w15:docId w15:val="{A2CEB280-316B-49EC-A028-3EC9901AD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SimSun" w:hAnsi="Liberation Serif" w:cs="Mangal"/>
        <w:kern w:val="3"/>
        <w:sz w:val="24"/>
        <w:szCs w:val="24"/>
        <w:lang w:val="en-US" w:eastAsia="zh-CN" w:bidi="hi-IN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Framecontents">
    <w:name w:val="Frame contents"/>
    <w:basedOn w:val="Standard"/>
  </w:style>
  <w:style w:type="paragraph" w:customStyle="1" w:styleId="Endnote">
    <w:name w:val="Endnote"/>
    <w:basedOn w:val="Standard"/>
    <w:pPr>
      <w:suppressLineNumbers/>
      <w:ind w:left="339" w:hanging="339"/>
    </w:pPr>
    <w:rPr>
      <w:sz w:val="20"/>
      <w:szCs w:val="20"/>
    </w:rPr>
  </w:style>
  <w:style w:type="paragraph" w:styleId="Footer">
    <w:name w:val="footer"/>
    <w:basedOn w:val="Standard"/>
    <w:pPr>
      <w:suppressLineNumbers/>
      <w:tabs>
        <w:tab w:val="center" w:pos="4986"/>
        <w:tab w:val="right" w:pos="9972"/>
      </w:tabs>
    </w:pPr>
  </w:style>
  <w:style w:type="character" w:customStyle="1" w:styleId="NumberingSymbols">
    <w:name w:val="Numbering Symbols"/>
  </w:style>
  <w:style w:type="character" w:customStyle="1" w:styleId="EndnoteSymbol">
    <w:name w:val="Endnote Symbol"/>
  </w:style>
  <w:style w:type="character" w:customStyle="1" w:styleId="Endnoteanchor">
    <w:name w:val="Endnote anchor"/>
    <w:rPr>
      <w:position w:val="0"/>
      <w:vertAlign w:val="superscript"/>
    </w:rPr>
  </w:style>
  <w:style w:type="paragraph" w:styleId="Header">
    <w:name w:val="header"/>
    <w:basedOn w:val="Normal"/>
    <w:pPr>
      <w:tabs>
        <w:tab w:val="center" w:pos="4513"/>
        <w:tab w:val="right" w:pos="9026"/>
      </w:tabs>
    </w:pPr>
    <w:rPr>
      <w:szCs w:val="21"/>
    </w:rPr>
  </w:style>
  <w:style w:type="character" w:customStyle="1" w:styleId="HeaderChar">
    <w:name w:val="Header Char"/>
    <w:basedOn w:val="DefaultParagraphFont"/>
    <w:rPr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172</Words>
  <Characters>982</Characters>
  <Application>Microsoft Office Word</Application>
  <DocSecurity>0</DocSecurity>
  <Lines>8</Lines>
  <Paragraphs>2</Paragraphs>
  <ScaleCrop>false</ScaleCrop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PRDN-03</dc:creator>
  <cp:lastModifiedBy>ipapdndsk@gmail.com</cp:lastModifiedBy>
  <cp:revision>4</cp:revision>
  <cp:lastPrinted>2021-12-30T15:29:00Z</cp:lastPrinted>
  <dcterms:created xsi:type="dcterms:W3CDTF">2025-01-08T10:05:00Z</dcterms:created>
  <dcterms:modified xsi:type="dcterms:W3CDTF">2025-01-08T10:05:00Z</dcterms:modified>
</cp:coreProperties>
</file>